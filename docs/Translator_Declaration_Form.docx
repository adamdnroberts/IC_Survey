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6728" w14:textId="77777777" w:rsidR="002E1A82" w:rsidRDefault="00586026" w:rsidP="00586026">
      <w:pPr>
        <w:jc w:val="center"/>
        <w:rPr>
          <w:b/>
        </w:rPr>
      </w:pPr>
      <w:r w:rsidRPr="00586026">
        <w:rPr>
          <w:b/>
        </w:rPr>
        <w:t>Translator’s Declaration</w:t>
      </w:r>
    </w:p>
    <w:p w14:paraId="03952A20" w14:textId="77777777" w:rsidR="00586026" w:rsidRDefault="00586026" w:rsidP="00586026">
      <w:pPr>
        <w:jc w:val="center"/>
        <w:rPr>
          <w:b/>
        </w:rPr>
      </w:pPr>
    </w:p>
    <w:p w14:paraId="0C7DB0C5" w14:textId="6E15F93A" w:rsidR="00586026" w:rsidRPr="00586026" w:rsidRDefault="00586026" w:rsidP="00586026">
      <w:pPr>
        <w:spacing w:line="360" w:lineRule="auto"/>
      </w:pPr>
      <w:r w:rsidRPr="00586026">
        <w:t>Study Titl</w:t>
      </w:r>
      <w:r w:rsidR="00B421E6">
        <w:t xml:space="preserve">e: </w:t>
      </w:r>
    </w:p>
    <w:p w14:paraId="4CF3304F" w14:textId="46D6BA18" w:rsidR="00586026" w:rsidRPr="00586026" w:rsidRDefault="00586026" w:rsidP="00586026">
      <w:pPr>
        <w:spacing w:line="360" w:lineRule="auto"/>
      </w:pPr>
      <w:r w:rsidRPr="00586026">
        <w:t>RSRB#:</w:t>
      </w:r>
      <w:r w:rsidR="00B421E6">
        <w:t xml:space="preserve"> </w:t>
      </w:r>
    </w:p>
    <w:p w14:paraId="28913020" w14:textId="7DC7320C" w:rsidR="00586026" w:rsidRPr="00586026" w:rsidRDefault="00586026" w:rsidP="00586026">
      <w:pPr>
        <w:spacing w:line="360" w:lineRule="auto"/>
      </w:pPr>
      <w:r w:rsidRPr="00586026">
        <w:t>PI:</w:t>
      </w:r>
      <w:r w:rsidR="00B421E6">
        <w:t xml:space="preserve"> Adam Roberts</w:t>
      </w:r>
      <w:r w:rsidRPr="00586026">
        <w:tab/>
      </w:r>
      <w:r w:rsidRPr="00586026">
        <w:tab/>
      </w:r>
    </w:p>
    <w:p w14:paraId="64F004E7" w14:textId="77777777" w:rsidR="00586026" w:rsidRPr="00586026" w:rsidRDefault="00586026" w:rsidP="00586026">
      <w:pPr>
        <w:spacing w:line="360" w:lineRule="auto"/>
        <w:rPr>
          <w:b/>
        </w:rPr>
      </w:pPr>
    </w:p>
    <w:p w14:paraId="66F9047B" w14:textId="77777777" w:rsidR="00586026" w:rsidRDefault="00586026" w:rsidP="00586026">
      <w:pPr>
        <w:spacing w:line="360" w:lineRule="auto"/>
      </w:pPr>
      <w:r w:rsidRPr="00586026">
        <w:t>To the University of Rochester Research Subjects Review Board:</w:t>
      </w:r>
    </w:p>
    <w:p w14:paraId="7A2DD878" w14:textId="77777777" w:rsidR="00586026" w:rsidRDefault="00586026" w:rsidP="00586026">
      <w:pPr>
        <w:spacing w:line="360" w:lineRule="auto"/>
      </w:pPr>
    </w:p>
    <w:p w14:paraId="4BD6621D" w14:textId="680DD2BC" w:rsidR="00586026" w:rsidRDefault="00586026" w:rsidP="00586026">
      <w:pPr>
        <w:spacing w:line="360" w:lineRule="auto"/>
      </w:pPr>
      <w:r w:rsidRPr="00586026">
        <w:t xml:space="preserve">I, </w:t>
      </w:r>
      <w:r w:rsidR="00B421E6">
        <w:t>Adam Roberts</w:t>
      </w:r>
      <w:r w:rsidRPr="00586026">
        <w:t xml:space="preserve"> declare that I am fluent in and understand the English language and the </w:t>
      </w:r>
      <w:r w:rsidR="00B421E6">
        <w:t xml:space="preserve">Spanish </w:t>
      </w:r>
      <w:r w:rsidRPr="00586026">
        <w:t>language. To the best of my knowledge and belief, the attached translation(s) are true, accurate</w:t>
      </w:r>
      <w:r>
        <w:t>, and correct.</w:t>
      </w:r>
    </w:p>
    <w:p w14:paraId="7A7EC960" w14:textId="77777777" w:rsidR="00586026" w:rsidRDefault="00586026" w:rsidP="00586026">
      <w:pPr>
        <w:spacing w:line="360" w:lineRule="auto"/>
      </w:pPr>
    </w:p>
    <w:p w14:paraId="6D0055B8" w14:textId="77777777" w:rsidR="00586026" w:rsidRPr="00586026" w:rsidRDefault="00586026" w:rsidP="00586026">
      <w:pPr>
        <w:spacing w:line="360" w:lineRule="auto"/>
      </w:pPr>
      <w:r w:rsidRPr="00586026">
        <w:t xml:space="preserve">Below I have listed the names of the document(s) I have </w:t>
      </w:r>
      <w:r>
        <w:t>translated.  Attached are copy(ies</w:t>
      </w:r>
      <w:r w:rsidRPr="00586026">
        <w:t>) of the original English document(s):</w:t>
      </w:r>
    </w:p>
    <w:p w14:paraId="40E558C6" w14:textId="18D13AF5" w:rsidR="00586026" w:rsidRPr="00586026" w:rsidRDefault="00AF7292" w:rsidP="00586026">
      <w:pPr>
        <w:numPr>
          <w:ilvl w:val="0"/>
          <w:numId w:val="1"/>
        </w:numPr>
        <w:spacing w:line="360" w:lineRule="auto"/>
      </w:pPr>
      <w:r w:rsidRPr="00AF7292">
        <w:t>Information Sheet — Informational Comparisons Study</w:t>
      </w:r>
    </w:p>
    <w:p w14:paraId="3581D5F7" w14:textId="5EC22ACE" w:rsidR="00586026" w:rsidRPr="00586026" w:rsidRDefault="00AF7292" w:rsidP="00AF7292">
      <w:pPr>
        <w:numPr>
          <w:ilvl w:val="0"/>
          <w:numId w:val="1"/>
        </w:numPr>
        <w:spacing w:line="360" w:lineRule="auto"/>
      </w:pPr>
      <w:r w:rsidRPr="00AF7292">
        <w:t>Survey Instrument — Informational Comparisons Study</w:t>
      </w:r>
    </w:p>
    <w:p w14:paraId="50FA3FEB" w14:textId="77777777" w:rsidR="00586026" w:rsidRPr="00586026" w:rsidRDefault="00586026" w:rsidP="00586026">
      <w:pPr>
        <w:spacing w:line="360" w:lineRule="auto"/>
      </w:pPr>
    </w:p>
    <w:p w14:paraId="2B72F662" w14:textId="09B117A8" w:rsidR="00586026" w:rsidRPr="00586026" w:rsidRDefault="00586026" w:rsidP="00586026">
      <w:pPr>
        <w:spacing w:line="360" w:lineRule="auto"/>
      </w:pPr>
      <w:r w:rsidRPr="00586026">
        <w:t>Translator’s Name (Print)</w:t>
      </w:r>
      <w:r w:rsidR="00AF7292" w:rsidRPr="00586026">
        <w:t>: Adam</w:t>
      </w:r>
      <w:r w:rsidR="00B421E6">
        <w:t xml:space="preserve"> Roberts</w:t>
      </w:r>
    </w:p>
    <w:p w14:paraId="7462E989" w14:textId="1945A61E" w:rsidR="00586026" w:rsidRPr="00586026" w:rsidRDefault="00586026" w:rsidP="00586026">
      <w:pPr>
        <w:spacing w:line="360" w:lineRule="auto"/>
      </w:pPr>
      <w:r w:rsidRPr="00586026">
        <w:t xml:space="preserve">Name of Translation Service: </w:t>
      </w:r>
      <w:r w:rsidR="00AF7292">
        <w:t>NA</w:t>
      </w:r>
    </w:p>
    <w:p w14:paraId="11A6281B" w14:textId="77777777" w:rsidR="00586026" w:rsidRPr="00586026" w:rsidRDefault="00586026" w:rsidP="00586026">
      <w:pPr>
        <w:spacing w:line="360" w:lineRule="auto"/>
      </w:pPr>
      <w:r w:rsidRPr="00586026">
        <w:t xml:space="preserve">Address:  </w:t>
      </w:r>
    </w:p>
    <w:p w14:paraId="2E5D46B0" w14:textId="47A96039" w:rsidR="00586026" w:rsidRDefault="00586026" w:rsidP="00586026">
      <w:pPr>
        <w:spacing w:line="360" w:lineRule="auto"/>
      </w:pPr>
      <w:r w:rsidRPr="00586026">
        <w:t>Phone #</w:t>
      </w:r>
      <w:r>
        <w:t xml:space="preserve">:  </w:t>
      </w:r>
      <w:r w:rsidR="00AF7292">
        <w:t>435-704-7675</w:t>
      </w:r>
    </w:p>
    <w:p w14:paraId="4B6D8E3A" w14:textId="77777777" w:rsidR="00586026" w:rsidRPr="00586026" w:rsidRDefault="00586026" w:rsidP="00586026">
      <w:pPr>
        <w:spacing w:line="360" w:lineRule="auto"/>
      </w:pPr>
      <w:r w:rsidRPr="00586026">
        <w:t xml:space="preserve">Fax #:  </w:t>
      </w:r>
    </w:p>
    <w:p w14:paraId="44F61B11" w14:textId="5001532C" w:rsidR="00586026" w:rsidRPr="00586026" w:rsidRDefault="00586026" w:rsidP="00586026">
      <w:pPr>
        <w:spacing w:line="360" w:lineRule="auto"/>
      </w:pPr>
      <w:r w:rsidRPr="00586026">
        <w:t xml:space="preserve">E-mail:  </w:t>
      </w:r>
      <w:r w:rsidR="00AF7292">
        <w:t>arober48@ur.rochester.edu</w:t>
      </w:r>
    </w:p>
    <w:p w14:paraId="30792668" w14:textId="77777777" w:rsidR="00586026" w:rsidRPr="00586026" w:rsidRDefault="00586026" w:rsidP="00586026">
      <w:pPr>
        <w:spacing w:line="360" w:lineRule="auto"/>
      </w:pPr>
    </w:p>
    <w:p w14:paraId="32C32558" w14:textId="70D98629" w:rsidR="00586026" w:rsidRPr="00586026" w:rsidRDefault="00586026" w:rsidP="00586026">
      <w:r w:rsidRPr="00586026">
        <w:t>_____________________________________</w:t>
      </w:r>
      <w:r>
        <w:t>____</w:t>
      </w:r>
      <w:r>
        <w:tab/>
      </w:r>
      <w:r>
        <w:tab/>
      </w:r>
      <w:r>
        <w:tab/>
      </w:r>
      <w:r w:rsidRPr="00586026">
        <w:t>___________</w:t>
      </w:r>
    </w:p>
    <w:p w14:paraId="037C7857" w14:textId="6DABBF5F" w:rsidR="00586026" w:rsidRDefault="00586026" w:rsidP="00586026">
      <w:r>
        <w:t>Translators Signature</w:t>
      </w:r>
      <w:r>
        <w:tab/>
      </w:r>
      <w:r w:rsidRPr="00586026">
        <w:tab/>
      </w:r>
      <w:r w:rsidRPr="00586026">
        <w:tab/>
      </w:r>
      <w:r w:rsidRPr="00586026">
        <w:tab/>
      </w:r>
      <w:r w:rsidRPr="00586026">
        <w:tab/>
      </w:r>
      <w:r w:rsidRPr="00586026">
        <w:tab/>
      </w:r>
      <w:r>
        <w:tab/>
      </w:r>
      <w:r w:rsidRPr="00586026">
        <w:t>Date</w:t>
      </w:r>
      <w:r w:rsidR="00AF7292">
        <w:t>: 3/31/2026</w:t>
      </w:r>
    </w:p>
    <w:p w14:paraId="59214D23" w14:textId="77777777" w:rsidR="00586026" w:rsidRDefault="00586026" w:rsidP="00586026"/>
    <w:p w14:paraId="6D992602" w14:textId="77777777" w:rsidR="00586026" w:rsidRDefault="00586026" w:rsidP="00586026"/>
    <w:sectPr w:rsidR="00586026" w:rsidSect="002E1A82">
      <w:headerReference w:type="default" r:id="rId7"/>
      <w:footerReference w:type="default" r:id="rId8"/>
      <w:pgSz w:w="12240" w:h="15840"/>
      <w:pgMar w:top="2880" w:right="720" w:bottom="1440" w:left="1440" w:header="72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68483" w14:textId="77777777" w:rsidR="00B90A42" w:rsidRDefault="00B90A42">
      <w:r>
        <w:separator/>
      </w:r>
    </w:p>
  </w:endnote>
  <w:endnote w:type="continuationSeparator" w:id="0">
    <w:p w14:paraId="359987B1" w14:textId="77777777" w:rsidR="00B90A42" w:rsidRDefault="00B90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189E" w14:textId="77777777" w:rsidR="002E1A82" w:rsidRPr="00586026" w:rsidRDefault="00CF78B2" w:rsidP="00586026">
    <w:pPr>
      <w:rPr>
        <w:sz w:val="18"/>
        <w:szCs w:val="18"/>
      </w:rPr>
    </w:pPr>
    <w:r>
      <w:rPr>
        <w:noProof/>
      </w:rPr>
      <w:drawing>
        <wp:inline distT="0" distB="0" distL="0" distR="0" wp14:anchorId="218214D4" wp14:editId="1665DF69">
          <wp:extent cx="5160010" cy="287655"/>
          <wp:effectExtent l="19050" t="0" r="2540" b="0"/>
          <wp:docPr id="2" name="Picture 2" descr="researchsubject_reviewboard_bott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researchsubject_reviewboard_botto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0010" cy="2876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586026" w:rsidRPr="00586026">
      <w:rPr>
        <w:sz w:val="18"/>
        <w:szCs w:val="18"/>
      </w:rPr>
      <w:t xml:space="preserve"> </w:t>
    </w:r>
    <w:r w:rsidR="00586026">
      <w:rPr>
        <w:sz w:val="18"/>
        <w:szCs w:val="18"/>
      </w:rPr>
      <w:t xml:space="preserve">v. </w:t>
    </w:r>
    <w:r w:rsidR="00586026" w:rsidRPr="00586026">
      <w:rPr>
        <w:sz w:val="18"/>
        <w:szCs w:val="18"/>
      </w:rPr>
      <w:t>09/18/2014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DAC2" w14:textId="77777777" w:rsidR="00B90A42" w:rsidRDefault="00B90A42">
      <w:r>
        <w:separator/>
      </w:r>
    </w:p>
  </w:footnote>
  <w:footnote w:type="continuationSeparator" w:id="0">
    <w:p w14:paraId="488C1526" w14:textId="77777777" w:rsidR="00B90A42" w:rsidRDefault="00B90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287F" w14:textId="77777777" w:rsidR="002E1A82" w:rsidRDefault="00CF78B2">
    <w:pPr>
      <w:pStyle w:val="Header"/>
    </w:pPr>
    <w:r>
      <w:rPr>
        <w:noProof/>
      </w:rPr>
      <w:drawing>
        <wp:inline distT="0" distB="0" distL="0" distR="0" wp14:anchorId="1B856DAC" wp14:editId="68CD27F0">
          <wp:extent cx="6400800" cy="783590"/>
          <wp:effectExtent l="19050" t="0" r="0" b="0"/>
          <wp:docPr id="1" name="Picture 1" descr="researchsubject_reviewboard_to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earchsubject_reviewboard_to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783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F67FC"/>
    <w:multiLevelType w:val="hybridMultilevel"/>
    <w:tmpl w:val="03AE88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426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515"/>
    <w:rsid w:val="001A022B"/>
    <w:rsid w:val="002E1A82"/>
    <w:rsid w:val="003B0249"/>
    <w:rsid w:val="0050783A"/>
    <w:rsid w:val="00586026"/>
    <w:rsid w:val="005C24FE"/>
    <w:rsid w:val="005C52F7"/>
    <w:rsid w:val="005D5BBD"/>
    <w:rsid w:val="00A13A35"/>
    <w:rsid w:val="00A75159"/>
    <w:rsid w:val="00AF7292"/>
    <w:rsid w:val="00B421E6"/>
    <w:rsid w:val="00B90A42"/>
    <w:rsid w:val="00C71448"/>
    <w:rsid w:val="00CF78B2"/>
    <w:rsid w:val="00DA6515"/>
    <w:rsid w:val="00F8401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C0D52DA"/>
  <w15:docId w15:val="{68DB8CC0-C6AD-4B06-8DF4-A5F463FC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83A"/>
    <w:rPr>
      <w:sz w:val="24"/>
    </w:rPr>
  </w:style>
  <w:style w:type="paragraph" w:styleId="Heading1">
    <w:name w:val="heading 1"/>
    <w:basedOn w:val="Normal"/>
    <w:next w:val="Normal"/>
    <w:qFormat/>
    <w:rsid w:val="00A82493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owerpoint">
    <w:name w:val="powerpoint"/>
    <w:basedOn w:val="Normal"/>
    <w:rsid w:val="00661526"/>
    <w:rPr>
      <w:color w:val="FF6600"/>
    </w:rPr>
  </w:style>
  <w:style w:type="paragraph" w:customStyle="1" w:styleId="type">
    <w:name w:val="type"/>
    <w:basedOn w:val="Normal"/>
    <w:rsid w:val="00661526"/>
    <w:rPr>
      <w:color w:val="00FF00"/>
    </w:rPr>
  </w:style>
  <w:style w:type="paragraph" w:customStyle="1" w:styleId="name">
    <w:name w:val="name"/>
    <w:basedOn w:val="Normal"/>
    <w:rsid w:val="00661526"/>
    <w:rPr>
      <w:color w:val="FF00FF"/>
    </w:rPr>
  </w:style>
  <w:style w:type="paragraph" w:customStyle="1" w:styleId="statname">
    <w:name w:val="statname"/>
    <w:basedOn w:val="Normal"/>
    <w:rsid w:val="00661526"/>
    <w:rPr>
      <w:color w:val="000000"/>
    </w:rPr>
  </w:style>
  <w:style w:type="paragraph" w:customStyle="1" w:styleId="stat">
    <w:name w:val="stat"/>
    <w:basedOn w:val="Normal"/>
    <w:rsid w:val="00661526"/>
    <w:rPr>
      <w:color w:val="0000FF"/>
    </w:rPr>
  </w:style>
  <w:style w:type="paragraph" w:customStyle="1" w:styleId="text">
    <w:name w:val="text"/>
    <w:basedOn w:val="Normal"/>
    <w:rsid w:val="00661526"/>
    <w:rPr>
      <w:color w:val="FF0000"/>
    </w:rPr>
  </w:style>
  <w:style w:type="paragraph" w:styleId="Header">
    <w:name w:val="header"/>
    <w:basedOn w:val="Normal"/>
    <w:rsid w:val="001652B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652B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Taylor\AppData\Local\Microsoft\Windows\Temporary%20Internet%20Files\Content.Outlook\PQC8Q4KN\researchsubject_reviewboa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researchsubject_reviewboard.dot</Template>
  <TotalTime>13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Dear PNG</vt:lpstr>
    </vt:vector>
  </TitlesOfParts>
  <Company>University of Rochester</Company>
  <LinksUpToDate>false</LinksUpToDate>
  <CharactersWithSpaces>826</CharactersWithSpaces>
  <SharedDoc>false</SharedDoc>
  <HLinks>
    <vt:vector size="12" baseType="variant">
      <vt:variant>
        <vt:i4>7274497</vt:i4>
      </vt:variant>
      <vt:variant>
        <vt:i4>2061</vt:i4>
      </vt:variant>
      <vt:variant>
        <vt:i4>1025</vt:i4>
      </vt:variant>
      <vt:variant>
        <vt:i4>1</vt:i4>
      </vt:variant>
      <vt:variant>
        <vt:lpwstr>researchsubject_reviewboard_top</vt:lpwstr>
      </vt:variant>
      <vt:variant>
        <vt:lpwstr/>
      </vt:variant>
      <vt:variant>
        <vt:i4>7733372</vt:i4>
      </vt:variant>
      <vt:variant>
        <vt:i4>2064</vt:i4>
      </vt:variant>
      <vt:variant>
        <vt:i4>1026</vt:i4>
      </vt:variant>
      <vt:variant>
        <vt:i4>1</vt:i4>
      </vt:variant>
      <vt:variant>
        <vt:lpwstr>researchsubject_reviewboard_bottom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Dear PNG</dc:title>
  <dc:creator>JETaylor</dc:creator>
  <cp:lastModifiedBy>Adam Roberts</cp:lastModifiedBy>
  <cp:revision>3</cp:revision>
  <cp:lastPrinted>2014-06-05T17:16:00Z</cp:lastPrinted>
  <dcterms:created xsi:type="dcterms:W3CDTF">2026-03-26T21:26:00Z</dcterms:created>
  <dcterms:modified xsi:type="dcterms:W3CDTF">2026-03-31T20:37:00Z</dcterms:modified>
</cp:coreProperties>
</file>